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422C" w14:textId="77777777" w:rsidR="00D34F43" w:rsidRDefault="00D34F43">
      <w:pPr>
        <w:jc w:val="center"/>
        <w:rPr>
          <w:b/>
          <w:bCs/>
          <w:sz w:val="28"/>
          <w:szCs w:val="28"/>
          <w:u w:val="single"/>
        </w:rPr>
      </w:pPr>
    </w:p>
    <w:p w14:paraId="145D4AC8" w14:textId="77777777" w:rsidR="00D34F43" w:rsidRDefault="00D34F43">
      <w:pPr>
        <w:jc w:val="center"/>
        <w:rPr>
          <w:b/>
          <w:bCs/>
          <w:sz w:val="28"/>
          <w:szCs w:val="28"/>
          <w:u w:val="single"/>
        </w:rPr>
      </w:pPr>
    </w:p>
    <w:p w14:paraId="5A0AA85B" w14:textId="77777777" w:rsidR="00D34F43" w:rsidRDefault="00D34F43">
      <w:pPr>
        <w:jc w:val="center"/>
        <w:rPr>
          <w:b/>
          <w:bCs/>
          <w:sz w:val="28"/>
          <w:szCs w:val="28"/>
          <w:u w:val="single"/>
        </w:rPr>
      </w:pPr>
    </w:p>
    <w:p w14:paraId="65E992C2" w14:textId="77777777" w:rsidR="00D34F43" w:rsidRDefault="00D34F43">
      <w:pPr>
        <w:jc w:val="center"/>
        <w:rPr>
          <w:b/>
          <w:bCs/>
          <w:sz w:val="28"/>
          <w:szCs w:val="28"/>
          <w:u w:val="single"/>
        </w:rPr>
      </w:pPr>
    </w:p>
    <w:p w14:paraId="4CB0054D" w14:textId="77777777" w:rsidR="00D34F43" w:rsidRDefault="00D34F43">
      <w:pPr>
        <w:jc w:val="center"/>
        <w:rPr>
          <w:b/>
          <w:bCs/>
          <w:u w:val="single"/>
        </w:rPr>
      </w:pPr>
    </w:p>
    <w:p w14:paraId="17C8393C" w14:textId="77777777" w:rsidR="00D34F43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PROCURATION CAMPAGNE 26-27</w:t>
      </w:r>
    </w:p>
    <w:p w14:paraId="7748799A" w14:textId="77777777" w:rsidR="00D34F43" w:rsidRDefault="00D34F43"/>
    <w:p w14:paraId="326DFBBD" w14:textId="77777777" w:rsidR="00D34F43" w:rsidRDefault="00D34F43"/>
    <w:p w14:paraId="405F3FA0" w14:textId="77777777" w:rsidR="00D34F43" w:rsidRDefault="00D34F43">
      <w:pPr>
        <w:jc w:val="both"/>
      </w:pPr>
    </w:p>
    <w:p w14:paraId="2118BF49" w14:textId="77777777" w:rsidR="00D34F43" w:rsidRDefault="00000000">
      <w:pPr>
        <w:jc w:val="both"/>
      </w:pPr>
      <w:r>
        <w:t xml:space="preserve">Nous soussigné, </w:t>
      </w:r>
    </w:p>
    <w:p w14:paraId="4D6F050C" w14:textId="77777777" w:rsidR="00D34F43" w:rsidRDefault="00D34F43">
      <w:pPr>
        <w:jc w:val="both"/>
      </w:pPr>
    </w:p>
    <w:tbl>
      <w:tblPr>
        <w:tblW w:w="10564" w:type="dxa"/>
        <w:tblInd w:w="-4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2706"/>
        <w:gridCol w:w="2114"/>
        <w:gridCol w:w="1418"/>
        <w:gridCol w:w="1677"/>
        <w:gridCol w:w="2223"/>
      </w:tblGrid>
      <w:tr w:rsidR="00D34F43" w14:paraId="1C634B37" w14:textId="77777777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2179AC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N°</w:t>
            </w:r>
          </w:p>
        </w:tc>
        <w:tc>
          <w:tcPr>
            <w:tcW w:w="270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458CEF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Nom et prénoms</w:t>
            </w:r>
          </w:p>
        </w:tc>
        <w:tc>
          <w:tcPr>
            <w:tcW w:w="21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3C714E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Fonction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3BE4A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Contact</w:t>
            </w:r>
          </w:p>
        </w:tc>
        <w:tc>
          <w:tcPr>
            <w:tcW w:w="16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37E796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 xml:space="preserve">N° CNI </w:t>
            </w:r>
          </w:p>
        </w:tc>
        <w:tc>
          <w:tcPr>
            <w:tcW w:w="22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BC4301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Signature</w:t>
            </w:r>
          </w:p>
        </w:tc>
      </w:tr>
      <w:tr w:rsidR="00D34F43" w14:paraId="5A33587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494C42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1</w:t>
            </w:r>
          </w:p>
        </w:tc>
        <w:tc>
          <w:tcPr>
            <w:tcW w:w="2706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F3A33" w14:textId="77777777" w:rsidR="00D34F43" w:rsidRDefault="00D34F43">
            <w:pPr>
              <w:suppressAutoHyphens w:val="0"/>
              <w:jc w:val="center"/>
              <w:rPr>
                <w:color w:val="000000"/>
                <w:lang w:val="fr-FR"/>
              </w:rPr>
            </w:pPr>
          </w:p>
        </w:tc>
        <w:tc>
          <w:tcPr>
            <w:tcW w:w="2114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686F2C" w14:textId="77777777" w:rsidR="00D34F43" w:rsidRDefault="00D34F43">
            <w:pPr>
              <w:suppressAutoHyphens w:val="0"/>
              <w:jc w:val="center"/>
              <w:rPr>
                <w:color w:val="000000"/>
                <w:lang w:val="fr-FR"/>
              </w:rPr>
            </w:pP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DD11E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  <w:tc>
          <w:tcPr>
            <w:tcW w:w="1677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CC0F1D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  <w:tc>
          <w:tcPr>
            <w:tcW w:w="2223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CB39C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</w:tr>
      <w:tr w:rsidR="00D34F43" w14:paraId="01AD6CC8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D4A8C2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2</w:t>
            </w:r>
          </w:p>
        </w:tc>
        <w:tc>
          <w:tcPr>
            <w:tcW w:w="2706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5B2625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  <w:tc>
          <w:tcPr>
            <w:tcW w:w="2114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D32319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F63EC4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  <w:tc>
          <w:tcPr>
            <w:tcW w:w="1677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2A005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  <w:tc>
          <w:tcPr>
            <w:tcW w:w="2223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51D035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</w:tr>
      <w:tr w:rsidR="00D34F43" w14:paraId="07505609" w14:textId="77777777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4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2DAF1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3</w:t>
            </w:r>
          </w:p>
        </w:tc>
        <w:tc>
          <w:tcPr>
            <w:tcW w:w="2706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648CA" w14:textId="77777777" w:rsidR="00D34F43" w:rsidRDefault="00D34F43">
            <w:pPr>
              <w:suppressAutoHyphens w:val="0"/>
              <w:jc w:val="center"/>
              <w:rPr>
                <w:color w:val="000000"/>
                <w:lang w:val="fr-FR"/>
              </w:rPr>
            </w:pPr>
          </w:p>
        </w:tc>
        <w:tc>
          <w:tcPr>
            <w:tcW w:w="2114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2333E3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8A88C0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  <w:tc>
          <w:tcPr>
            <w:tcW w:w="1677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ACD5D7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  <w:tc>
          <w:tcPr>
            <w:tcW w:w="2223" w:type="dxa"/>
            <w:tcBorders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945366" w14:textId="77777777" w:rsidR="00D34F43" w:rsidRDefault="00000000">
            <w:pPr>
              <w:suppressAutoHyphens w:val="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 </w:t>
            </w:r>
          </w:p>
        </w:tc>
      </w:tr>
    </w:tbl>
    <w:p w14:paraId="300152EA" w14:textId="77777777" w:rsidR="00D34F43" w:rsidRDefault="00D34F43">
      <w:pPr>
        <w:jc w:val="both"/>
      </w:pPr>
    </w:p>
    <w:p w14:paraId="3DD6A4F6" w14:textId="77777777" w:rsidR="00D34F43" w:rsidRDefault="00D34F43">
      <w:pPr>
        <w:jc w:val="both"/>
      </w:pPr>
    </w:p>
    <w:p w14:paraId="6E8355EB" w14:textId="77777777" w:rsidR="00D34F43" w:rsidRDefault="00D34F43">
      <w:pPr>
        <w:jc w:val="both"/>
      </w:pPr>
    </w:p>
    <w:p w14:paraId="3F840F6F" w14:textId="77777777" w:rsidR="00D34F43" w:rsidRDefault="00000000">
      <w:pPr>
        <w:jc w:val="both"/>
      </w:pPr>
      <w:r>
        <w:t>Membre(s) du Comité de Gestion de la Société Coopérative ___________________________________ élus à l’assemblée Générale Ordinaire du...</w:t>
      </w:r>
    </w:p>
    <w:p w14:paraId="4850E0ED" w14:textId="77777777" w:rsidR="00D34F43" w:rsidRDefault="00D34F43">
      <w:pPr>
        <w:jc w:val="both"/>
      </w:pPr>
    </w:p>
    <w:p w14:paraId="61D1C880" w14:textId="77777777" w:rsidR="00D34F43" w:rsidRDefault="00000000">
      <w:pPr>
        <w:jc w:val="both"/>
      </w:pPr>
      <w:r>
        <w:t xml:space="preserve">Donnons par la présente, pleine et entière procuration, à ___________________________________, né(e) le _______________, à _______________________, profession ______________________, titulaire de la Carte Nationale d’Identité Numéro _________________, à l’effet de </w:t>
      </w:r>
      <w:r>
        <w:rPr>
          <w:lang w:val="fr-FR"/>
        </w:rPr>
        <w:t xml:space="preserve">signer tous documents, </w:t>
      </w:r>
      <w:r>
        <w:t xml:space="preserve">recevoir et encaisser tout paiement au nom </w:t>
      </w:r>
      <w:r>
        <w:rPr>
          <w:lang w:val="fr-FR"/>
        </w:rPr>
        <w:t>et pour le compte de Société Coopérative _________.</w:t>
      </w:r>
    </w:p>
    <w:p w14:paraId="4805BFA0" w14:textId="77777777" w:rsidR="00D34F43" w:rsidRDefault="00D34F43">
      <w:pPr>
        <w:jc w:val="both"/>
      </w:pPr>
    </w:p>
    <w:p w14:paraId="1F9530E6" w14:textId="77777777" w:rsidR="00D34F43" w:rsidRDefault="00000000">
      <w:pPr>
        <w:jc w:val="both"/>
      </w:pPr>
      <w:r>
        <w:t xml:space="preserve">En conséquence, autorisons la </w:t>
      </w:r>
      <w:r>
        <w:rPr>
          <w:b/>
          <w:color w:val="000000"/>
        </w:rPr>
        <w:t xml:space="preserve">Société ECORIGINE, </w:t>
      </w:r>
      <w:r>
        <w:rPr>
          <w:bCs/>
          <w:color w:val="000000"/>
        </w:rPr>
        <w:t xml:space="preserve">Société Anonyme au capital de 350 000 000 F CFA, dont le siège social est à Abidjan-Treichville, Rue Rachelle piot, 17 BP 749 Abidjan 17, inscrite au RCCM sous le numéro CI-ABJ-03-2021-B15-00026, agissant aux poursuites et diligences de son Administrateur Général, Monsieur KONE ISMAEL, demeurant en qualité au siège de ladite société, </w:t>
      </w:r>
      <w:r>
        <w:t>à libeller les chèques de paiement de nos livraisons de cacao à l’ordre de ____________________.</w:t>
      </w:r>
    </w:p>
    <w:p w14:paraId="39819DE1" w14:textId="77777777" w:rsidR="00D34F43" w:rsidRDefault="00D34F43">
      <w:pPr>
        <w:jc w:val="both"/>
      </w:pPr>
    </w:p>
    <w:p w14:paraId="3C928EAA" w14:textId="77777777" w:rsidR="00D34F43" w:rsidRDefault="00000000">
      <w:pPr>
        <w:jc w:val="both"/>
      </w:pPr>
      <w:r>
        <w:t>Aux effets ci-dessus, fait pour valoir ce que de droit ;</w:t>
      </w:r>
    </w:p>
    <w:p w14:paraId="5D77E600" w14:textId="77777777" w:rsidR="00D34F43" w:rsidRDefault="00D34F43">
      <w:pPr>
        <w:jc w:val="both"/>
      </w:pPr>
    </w:p>
    <w:p w14:paraId="5BBF6A76" w14:textId="77777777" w:rsidR="00D34F43" w:rsidRDefault="00D34F43">
      <w:pPr>
        <w:jc w:val="both"/>
      </w:pPr>
    </w:p>
    <w:p w14:paraId="59641040" w14:textId="77777777" w:rsidR="00D34F43" w:rsidRDefault="00D34F43">
      <w:pPr>
        <w:ind w:left="5664"/>
      </w:pPr>
    </w:p>
    <w:p w14:paraId="6ED049DA" w14:textId="77777777" w:rsidR="00D34F43" w:rsidRDefault="00000000">
      <w:pPr>
        <w:ind w:left="5664"/>
      </w:pPr>
      <w:r>
        <w:t>Fait à Abidjan, le _________ 2026</w:t>
      </w:r>
    </w:p>
    <w:p w14:paraId="47AE31E5" w14:textId="77777777" w:rsidR="00D34F43" w:rsidRDefault="00D34F43">
      <w:pPr>
        <w:jc w:val="both"/>
      </w:pPr>
    </w:p>
    <w:p w14:paraId="00BD0838" w14:textId="77777777" w:rsidR="00D34F43" w:rsidRDefault="00D34F43">
      <w:pPr>
        <w:jc w:val="both"/>
      </w:pPr>
    </w:p>
    <w:p w14:paraId="6EF100A4" w14:textId="77777777" w:rsidR="00D34F43" w:rsidRDefault="00D34F43">
      <w:pPr>
        <w:jc w:val="both"/>
      </w:pPr>
    </w:p>
    <w:p w14:paraId="2EB28B8A" w14:textId="77777777" w:rsidR="00D34F43" w:rsidRDefault="00000000">
      <w:pPr>
        <w:ind w:left="4956" w:firstLine="708"/>
      </w:pPr>
      <w:r>
        <w:t xml:space="preserve">Le représentant légal </w:t>
      </w:r>
    </w:p>
    <w:sectPr w:rsidR="00D34F43">
      <w:headerReference w:type="default" r:id="rId6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C491" w14:textId="77777777" w:rsidR="00E60EBC" w:rsidRDefault="00E60EBC">
      <w:r>
        <w:separator/>
      </w:r>
    </w:p>
  </w:endnote>
  <w:endnote w:type="continuationSeparator" w:id="0">
    <w:p w14:paraId="566B69F9" w14:textId="77777777" w:rsidR="00E60EBC" w:rsidRDefault="00E60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D7ADA" w14:textId="77777777" w:rsidR="00E60EBC" w:rsidRDefault="00E60EBC">
      <w:r>
        <w:rPr>
          <w:color w:val="000000"/>
        </w:rPr>
        <w:separator/>
      </w:r>
    </w:p>
  </w:footnote>
  <w:footnote w:type="continuationSeparator" w:id="0">
    <w:p w14:paraId="043FBD27" w14:textId="77777777" w:rsidR="00E60EBC" w:rsidRDefault="00E60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698A5" w14:textId="77777777" w:rsidR="00000000" w:rsidRDefault="00000000">
    <w:pPr>
      <w:pStyle w:val="En-tte"/>
    </w:pPr>
    <w:r>
      <w:t>Logo Coopérative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34F43"/>
    <w:rsid w:val="003C62B3"/>
    <w:rsid w:val="00D319AB"/>
    <w:rsid w:val="00D34F43"/>
    <w:rsid w:val="00E6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65C3E"/>
  <w15:docId w15:val="{98DEF493-993C-49DC-AFEB-D4295638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fr-FR" w:eastAsia="en-US" w:bidi="ar-SA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/>
    </w:pPr>
    <w:rPr>
      <w:rFonts w:ascii="Times New Roman" w:eastAsia="Times New Roman" w:hAnsi="Times New Roman"/>
      <w:kern w:val="0"/>
      <w:sz w:val="24"/>
      <w:szCs w:val="24"/>
      <w:lang w:val="fr-CI" w:eastAsia="fr-FR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/>
      <w:outlineLvl w:val="6"/>
    </w:pPr>
    <w:rPr>
      <w:color w:val="595959"/>
    </w:rPr>
  </w:style>
  <w:style w:type="paragraph" w:styleId="Titre8">
    <w:name w:val="heading 8"/>
    <w:basedOn w:val="Normal"/>
    <w:next w:val="Normal"/>
    <w:pPr>
      <w:keepNext/>
      <w:keepLines/>
      <w:outlineLvl w:val="7"/>
    </w:pPr>
    <w:rPr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outlineLvl w:val="8"/>
    </w:pPr>
    <w:rPr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  <w:lang w:val="fr-CI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  <w:lang w:val="fr-CI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  <w:lang w:val="fr-CI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  <w:lang w:val="fr-CI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  <w:lang w:val="fr-CI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  <w:lang w:val="fr-CI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  <w:lang w:val="fr-CI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  <w:lang w:val="fr-CI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  <w:lang w:val="fr-CI"/>
    </w:rPr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hAnsi="Aptos Display"/>
      <w:spacing w:val="-10"/>
      <w:kern w:val="3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  <w:lang w:val="fr-CI"/>
    </w:rPr>
  </w:style>
  <w:style w:type="paragraph" w:styleId="Sous-titr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  <w:lang w:val="fr-CI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  <w:lang w:val="fr-CI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  <w:lang w:val="fr-CI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rPr>
      <w:rFonts w:ascii="Times New Roman" w:eastAsia="Times New Roman" w:hAnsi="Times New Roman"/>
      <w:kern w:val="0"/>
      <w:sz w:val="24"/>
      <w:szCs w:val="24"/>
      <w:lang w:val="fr-CI" w:eastAsia="fr-FR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rPr>
      <w:rFonts w:ascii="Times New Roman" w:eastAsia="Times New Roman" w:hAnsi="Times New Roman"/>
      <w:kern w:val="0"/>
      <w:sz w:val="24"/>
      <w:szCs w:val="24"/>
      <w:lang w:val="fr-CI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KOUASSI</dc:creator>
  <dc:description/>
  <cp:lastModifiedBy>Nabi.Ouague | Ecorigine</cp:lastModifiedBy>
  <cp:revision>2</cp:revision>
  <dcterms:created xsi:type="dcterms:W3CDTF">2026-09-20T13:25:00Z</dcterms:created>
  <dcterms:modified xsi:type="dcterms:W3CDTF">2026-09-20T13:25:00Z</dcterms:modified>
</cp:coreProperties>
</file>